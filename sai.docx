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7C9C98BE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EF1D228" w14:textId="7109E840" w:rsidR="003D1B71" w:rsidRPr="00A7705C" w:rsidRDefault="00C4384B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  <w:color w:val="2C567A" w:themeColor="accent1"/>
              </w:rPr>
            </w:pPr>
            <w:r>
              <w:rPr>
                <w:noProof/>
              </w:rPr>
              <w:drawing>
                <wp:inline distT="0" distB="0" distL="0" distR="0" wp14:anchorId="0D670FCD" wp14:editId="17172E0F">
                  <wp:extent cx="1533525" cy="2035839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258" cy="2047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E182657" w14:textId="77777777" w:rsidR="003D1B71" w:rsidRPr="00A7705C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2C567A" w:themeColor="accent1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408555A" w14:textId="321176BE" w:rsidR="0026317F" w:rsidRPr="00A7705C" w:rsidRDefault="00BF22EB" w:rsidP="00A7705C">
            <w:pPr>
              <w:pStyle w:val="Dates"/>
              <w:rPr>
                <w:rStyle w:val="Heading1Char"/>
                <w:rFonts w:asciiTheme="minorHAnsi" w:hAnsiTheme="minorHAnsi" w:cstheme="minorHAnsi"/>
                <w:sz w:val="20"/>
              </w:rPr>
            </w:pPr>
            <w:r>
              <w:rPr>
                <w:color w:val="2C567A" w:themeColor="accent1"/>
                <w:sz w:val="48"/>
                <w:szCs w:val="48"/>
              </w:rPr>
              <w:t>DODDAPUDI</w:t>
            </w:r>
            <w:r w:rsidR="0026317F" w:rsidRPr="00A7705C">
              <w:rPr>
                <w:color w:val="2C567A" w:themeColor="accent1"/>
                <w:sz w:val="48"/>
                <w:szCs w:val="48"/>
              </w:rPr>
              <w:t xml:space="preserve">           </w:t>
            </w:r>
            <w:r>
              <w:rPr>
                <w:color w:val="2C567A" w:themeColor="accent1"/>
                <w:sz w:val="48"/>
                <w:szCs w:val="48"/>
              </w:rPr>
              <w:t xml:space="preserve"> </w:t>
            </w:r>
            <w:proofErr w:type="gramStart"/>
            <w:r>
              <w:rPr>
                <w:color w:val="2C567A" w:themeColor="accent1"/>
                <w:sz w:val="20"/>
              </w:rPr>
              <w:t>Kukatpally</w:t>
            </w:r>
            <w:r w:rsidR="00A7705C" w:rsidRPr="00A7705C">
              <w:rPr>
                <w:color w:val="2C567A" w:themeColor="accent1"/>
                <w:sz w:val="20"/>
              </w:rPr>
              <w:t>,Hyderabad</w:t>
            </w:r>
            <w:proofErr w:type="gramEnd"/>
            <w:r w:rsidR="00A7705C" w:rsidRPr="00A7705C">
              <w:rPr>
                <w:color w:val="2C567A" w:themeColor="accent1"/>
                <w:sz w:val="20"/>
              </w:rPr>
              <w:t>-5000</w:t>
            </w:r>
            <w:r>
              <w:rPr>
                <w:color w:val="2C567A" w:themeColor="accent1"/>
                <w:sz w:val="20"/>
              </w:rPr>
              <w:t>55</w:t>
            </w:r>
            <w:r w:rsidR="003D1B71" w:rsidRPr="00A7705C">
              <w:rPr>
                <w:color w:val="2C567A" w:themeColor="accent1"/>
                <w:sz w:val="48"/>
                <w:szCs w:val="48"/>
              </w:rPr>
              <w:br/>
            </w:r>
            <w:r>
              <w:rPr>
                <w:color w:val="2C567A" w:themeColor="accent1"/>
                <w:sz w:val="48"/>
                <w:szCs w:val="48"/>
              </w:rPr>
              <w:t>SAIKUMAR</w:t>
            </w:r>
            <w:r w:rsidR="0026317F" w:rsidRPr="00A7705C">
              <w:rPr>
                <w:color w:val="2C567A" w:themeColor="accent1"/>
                <w:sz w:val="48"/>
                <w:szCs w:val="48"/>
              </w:rPr>
              <w:t xml:space="preserve">         </w:t>
            </w:r>
            <w:r>
              <w:rPr>
                <w:color w:val="2C567A" w:themeColor="accent1"/>
                <w:sz w:val="48"/>
                <w:szCs w:val="48"/>
              </w:rPr>
              <w:t xml:space="preserve">                </w:t>
            </w:r>
            <w:r w:rsidR="00A7705C" w:rsidRPr="00A7705C">
              <w:rPr>
                <w:rFonts w:cstheme="minorHAnsi"/>
                <w:color w:val="2C567A" w:themeColor="accent1"/>
                <w:sz w:val="20"/>
              </w:rPr>
              <w:t>+919</w:t>
            </w:r>
            <w:r>
              <w:rPr>
                <w:rFonts w:cstheme="minorHAnsi"/>
                <w:color w:val="2C567A" w:themeColor="accent1"/>
                <w:sz w:val="20"/>
              </w:rPr>
              <w:t>392322536</w:t>
            </w:r>
          </w:p>
          <w:p w14:paraId="7F07AAD8" w14:textId="19B3C853" w:rsidR="0026317F" w:rsidRPr="00C4384B" w:rsidRDefault="0026317F" w:rsidP="0026317F">
            <w:pPr>
              <w:pStyle w:val="Title"/>
              <w:rPr>
                <w:sz w:val="18"/>
                <w:szCs w:val="18"/>
              </w:rPr>
            </w:pPr>
            <w:r w:rsidRPr="00A7705C">
              <w:t xml:space="preserve">                                  </w:t>
            </w:r>
            <w:hyperlink r:id="rId11" w:history="1">
              <w:r w:rsidR="00BF22EB" w:rsidRPr="00627837">
                <w:rPr>
                  <w:rStyle w:val="Hyperlink"/>
                  <w:sz w:val="20"/>
                  <w:szCs w:val="20"/>
                </w:rPr>
                <w:t>saikumarchowdary</w:t>
              </w:r>
              <w:r w:rsidR="00BF22EB" w:rsidRPr="00627837">
                <w:rPr>
                  <w:rStyle w:val="Hyperlink"/>
                  <w:sz w:val="18"/>
                  <w:szCs w:val="18"/>
                </w:rPr>
                <w:t>0701@gmail.com</w:t>
              </w:r>
            </w:hyperlink>
          </w:p>
          <w:p w14:paraId="7F83C153" w14:textId="3CADAACF" w:rsidR="0026317F" w:rsidRPr="00A7705C" w:rsidRDefault="0026317F" w:rsidP="0026317F">
            <w:pPr>
              <w:rPr>
                <w:color w:val="2C567A" w:themeColor="accent1"/>
              </w:rPr>
            </w:pPr>
          </w:p>
        </w:tc>
      </w:tr>
      <w:tr w:rsidR="003D1B71" w14:paraId="0D8FBEB6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E9C9A26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8D277A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1AF5ED53" w14:textId="00944089" w:rsidR="003D1B71" w:rsidRDefault="00A0131C" w:rsidP="00A0131C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OBJECTIVE</w:t>
            </w:r>
          </w:p>
          <w:p w14:paraId="527C75C6" w14:textId="75DFC88D" w:rsidR="00A0131C" w:rsidRDefault="00A0131C" w:rsidP="00C9025C">
            <w:pPr>
              <w:jc w:val="both"/>
            </w:pPr>
            <w:r>
              <w:t>To excel in my field through hard work where I can show my talent and potential and earn a job which provides me job satisfaction and self-development</w:t>
            </w:r>
          </w:p>
          <w:p w14:paraId="5D563B00" w14:textId="2AFF8E31" w:rsidR="00C9025C" w:rsidRDefault="00C9025C" w:rsidP="00C9025C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EDUCATION</w:t>
            </w:r>
          </w:p>
          <w:p w14:paraId="28FEAB2B" w14:textId="4AD840C7" w:rsidR="00C9025C" w:rsidRPr="00C9025C" w:rsidRDefault="00C9025C" w:rsidP="00C9025C">
            <w:pPr>
              <w:rPr>
                <w:b/>
                <w:bCs/>
              </w:rPr>
            </w:pPr>
            <w:r w:rsidRPr="00C9025C">
              <w:rPr>
                <w:b/>
                <w:bCs/>
              </w:rPr>
              <w:t xml:space="preserve">BACHELOR OF TECHNOLOGY|CMR </w:t>
            </w:r>
            <w:r w:rsidR="00BF22EB">
              <w:rPr>
                <w:b/>
                <w:bCs/>
              </w:rPr>
              <w:t>INSTITUTE OF TECHNOLOGY</w:t>
            </w:r>
          </w:p>
          <w:p w14:paraId="3D7BADC9" w14:textId="4F8F6287" w:rsidR="00A0131C" w:rsidRPr="00C9025C" w:rsidRDefault="00C9025C" w:rsidP="00C9025C">
            <w:pPr>
              <w:pStyle w:val="ListParagraph"/>
              <w:numPr>
                <w:ilvl w:val="0"/>
                <w:numId w:val="4"/>
              </w:numPr>
              <w:jc w:val="both"/>
              <w:rPr>
                <w:b/>
                <w:bCs/>
              </w:rPr>
            </w:pPr>
            <w:r>
              <w:t>20</w:t>
            </w:r>
            <w:r w:rsidR="00BF22EB">
              <w:t>20</w:t>
            </w:r>
            <w:r>
              <w:t>-20</w:t>
            </w:r>
            <w:r w:rsidR="00BF22EB">
              <w:t>24</w:t>
            </w:r>
          </w:p>
          <w:p w14:paraId="765D4EFF" w14:textId="011A1AB9" w:rsidR="00C9025C" w:rsidRPr="00C9025C" w:rsidRDefault="00C9025C" w:rsidP="00C9025C">
            <w:pPr>
              <w:pStyle w:val="ListParagraph"/>
              <w:numPr>
                <w:ilvl w:val="0"/>
                <w:numId w:val="4"/>
              </w:numPr>
              <w:jc w:val="both"/>
              <w:rPr>
                <w:b/>
                <w:bCs/>
              </w:rPr>
            </w:pPr>
            <w:r>
              <w:t>CGPA-</w:t>
            </w:r>
            <w:r w:rsidR="00BF22EB">
              <w:t>7.43</w:t>
            </w:r>
            <w:r>
              <w:t>(till date)</w:t>
            </w:r>
          </w:p>
          <w:p w14:paraId="65C1C719" w14:textId="637741B7" w:rsidR="0026317F" w:rsidRDefault="0026317F" w:rsidP="0026317F">
            <w:pPr>
              <w:pStyle w:val="Heading2"/>
              <w:rPr>
                <w:rFonts w:ascii="Calibri" w:hAnsi="Calibri" w:cs="Calibri"/>
                <w:color w:val="000000" w:themeColor="text1"/>
                <w:sz w:val="22"/>
                <w:szCs w:val="22"/>
                <w:u w:val="none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u w:val="none"/>
              </w:rPr>
              <w:t xml:space="preserve"> </w:t>
            </w:r>
            <w:r w:rsidR="00C9025C">
              <w:rPr>
                <w:rFonts w:ascii="Calibri" w:hAnsi="Calibri" w:cs="Calibri"/>
                <w:color w:val="000000" w:themeColor="text1"/>
                <w:sz w:val="22"/>
                <w:szCs w:val="22"/>
                <w:u w:val="none"/>
              </w:rPr>
              <w:t>INTERMEDIATE|SRI GAYATRI JUNIOR COLLEGE</w:t>
            </w:r>
          </w:p>
          <w:p w14:paraId="7E19C82E" w14:textId="26618ED6" w:rsidR="0026317F" w:rsidRPr="0026317F" w:rsidRDefault="0026317F" w:rsidP="0026317F">
            <w:pPr>
              <w:pStyle w:val="ListParagraph"/>
              <w:numPr>
                <w:ilvl w:val="0"/>
                <w:numId w:val="17"/>
              </w:numPr>
            </w:pPr>
            <w:r>
              <w:t>201</w:t>
            </w:r>
            <w:r w:rsidR="00BF22EB">
              <w:t>8</w:t>
            </w:r>
            <w:r>
              <w:t>-20</w:t>
            </w:r>
            <w:r w:rsidR="00BF22EB">
              <w:t>20</w:t>
            </w:r>
          </w:p>
          <w:p w14:paraId="3997B122" w14:textId="0BA5FA8B" w:rsidR="0026317F" w:rsidRDefault="00C9025C" w:rsidP="0026317F">
            <w:pPr>
              <w:pStyle w:val="ListParagraph"/>
              <w:numPr>
                <w:ilvl w:val="0"/>
                <w:numId w:val="17"/>
              </w:numPr>
            </w:pPr>
            <w:r>
              <w:t>PERCENTAGE-</w:t>
            </w:r>
            <w:r w:rsidR="00BF22EB">
              <w:t>7.2</w:t>
            </w:r>
          </w:p>
          <w:p w14:paraId="16DFA9D8" w14:textId="50E6CB87" w:rsidR="00C9025C" w:rsidRPr="0026317F" w:rsidRDefault="0026317F" w:rsidP="0026317F">
            <w:r w:rsidRPr="0026317F">
              <w:rPr>
                <w:b/>
                <w:bCs/>
              </w:rPr>
              <w:t xml:space="preserve">  </w:t>
            </w:r>
            <w:proofErr w:type="spellStart"/>
            <w:r w:rsidR="00C9025C" w:rsidRPr="0026317F">
              <w:rPr>
                <w:b/>
                <w:bCs/>
              </w:rPr>
              <w:t>Xth</w:t>
            </w:r>
            <w:proofErr w:type="spellEnd"/>
            <w:r w:rsidR="00C9025C" w:rsidRPr="0026317F">
              <w:rPr>
                <w:b/>
                <w:bCs/>
              </w:rPr>
              <w:t xml:space="preserve"> STANDARD|</w:t>
            </w:r>
            <w:r w:rsidR="00BF22EB">
              <w:rPr>
                <w:b/>
                <w:bCs/>
              </w:rPr>
              <w:t>VIJAYA</w:t>
            </w:r>
            <w:r w:rsidR="00C9025C" w:rsidRPr="0026317F">
              <w:rPr>
                <w:b/>
                <w:bCs/>
              </w:rPr>
              <w:t xml:space="preserve"> HIGH SCHOOL</w:t>
            </w:r>
          </w:p>
          <w:p w14:paraId="7F077CA5" w14:textId="0F09565F" w:rsidR="0026317F" w:rsidRDefault="00C9025C" w:rsidP="0026317F">
            <w:pPr>
              <w:pStyle w:val="ListParagraph"/>
              <w:numPr>
                <w:ilvl w:val="0"/>
                <w:numId w:val="18"/>
              </w:numPr>
            </w:pPr>
            <w:r w:rsidRPr="0026317F">
              <w:t>201</w:t>
            </w:r>
            <w:r w:rsidR="00BF22EB">
              <w:t>7</w:t>
            </w:r>
            <w:r w:rsidRPr="0026317F">
              <w:t>-201</w:t>
            </w:r>
            <w:r w:rsidR="00BF22EB">
              <w:t>8</w:t>
            </w:r>
          </w:p>
          <w:p w14:paraId="32EE72A5" w14:textId="02670499" w:rsidR="00C9025C" w:rsidRPr="0026317F" w:rsidRDefault="00C9025C" w:rsidP="0026317F">
            <w:pPr>
              <w:pStyle w:val="ListParagraph"/>
              <w:numPr>
                <w:ilvl w:val="0"/>
                <w:numId w:val="18"/>
              </w:numPr>
            </w:pPr>
            <w:r w:rsidRPr="0026317F">
              <w:t>CGPA-</w:t>
            </w:r>
            <w:r w:rsidR="00BF22EB">
              <w:t>7.2</w:t>
            </w:r>
          </w:p>
          <w:p w14:paraId="01232578" w14:textId="3C612D2F" w:rsidR="00A0131C" w:rsidRDefault="00A0131C" w:rsidP="00A0131C"/>
          <w:p w14:paraId="770F2D94" w14:textId="11FA0895" w:rsidR="00A0131C" w:rsidRPr="0026317F" w:rsidRDefault="00035658" w:rsidP="00A0131C">
            <w:pPr>
              <w:rPr>
                <w:b/>
                <w:bCs/>
                <w:color w:val="0070C0"/>
                <w:u w:val="single"/>
              </w:rPr>
            </w:pPr>
            <w:r w:rsidRPr="0026317F">
              <w:rPr>
                <w:b/>
                <w:bCs/>
                <w:color w:val="0070C0"/>
                <w:u w:val="single"/>
              </w:rPr>
              <w:t>KEY SKILLS</w:t>
            </w:r>
          </w:p>
          <w:p w14:paraId="55D7251C" w14:textId="1F289B7D" w:rsidR="00035658" w:rsidRDefault="00035658" w:rsidP="00035658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Problem Solving</w:t>
            </w:r>
          </w:p>
          <w:p w14:paraId="73E1D0FD" w14:textId="51C44571" w:rsidR="00035658" w:rsidRDefault="00035658" w:rsidP="00035658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Creativity</w:t>
            </w:r>
          </w:p>
          <w:p w14:paraId="71A8DEFB" w14:textId="48A5102D" w:rsidR="00035658" w:rsidRDefault="00035658" w:rsidP="00035658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Analytical Thinking</w:t>
            </w:r>
          </w:p>
          <w:p w14:paraId="7F6A5D52" w14:textId="025D296B" w:rsidR="00035658" w:rsidRDefault="00035658" w:rsidP="00035658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Co-ordination</w:t>
            </w:r>
          </w:p>
          <w:p w14:paraId="4B0A8D0A" w14:textId="4BF0031C" w:rsidR="00035658" w:rsidRDefault="00035658" w:rsidP="00035658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Team Player</w:t>
            </w:r>
          </w:p>
          <w:p w14:paraId="51B4360B" w14:textId="13EDDA87" w:rsidR="00035658" w:rsidRDefault="00035658" w:rsidP="00035658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Friendly</w:t>
            </w:r>
          </w:p>
          <w:p w14:paraId="26E52EE8" w14:textId="308AB224" w:rsidR="00035658" w:rsidRPr="00C655B1" w:rsidRDefault="00035658" w:rsidP="00035658">
            <w:pPr>
              <w:rPr>
                <w:b/>
                <w:bCs/>
                <w:color w:val="0070C0"/>
                <w:u w:val="single"/>
              </w:rPr>
            </w:pPr>
            <w:r w:rsidRPr="00C655B1">
              <w:rPr>
                <w:b/>
                <w:bCs/>
                <w:color w:val="0070C0"/>
                <w:u w:val="single"/>
              </w:rPr>
              <w:t>TECHNICAL SKILLS</w:t>
            </w:r>
          </w:p>
          <w:p w14:paraId="53E0E41F" w14:textId="0102CB02" w:rsidR="00BD7635" w:rsidRPr="00BD7635" w:rsidRDefault="00BD7635" w:rsidP="00BD7635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color w:val="000000" w:themeColor="text1"/>
                <w:u w:val="single"/>
              </w:rPr>
            </w:pPr>
            <w:r>
              <w:rPr>
                <w:color w:val="000000" w:themeColor="text1"/>
              </w:rPr>
              <w:t xml:space="preserve">C                                       </w:t>
            </w:r>
          </w:p>
          <w:p w14:paraId="198DF7DC" w14:textId="66F67231" w:rsidR="00BD7635" w:rsidRPr="00BD7635" w:rsidRDefault="00BD7635" w:rsidP="00BD7635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color w:val="000000" w:themeColor="text1"/>
                <w:u w:val="single"/>
              </w:rPr>
            </w:pPr>
            <w:r>
              <w:rPr>
                <w:color w:val="000000" w:themeColor="text1"/>
              </w:rPr>
              <w:t>C++</w:t>
            </w:r>
          </w:p>
          <w:p w14:paraId="1787A9F4" w14:textId="202AAF21" w:rsidR="00BD7635" w:rsidRPr="00BD7635" w:rsidRDefault="00BD7635" w:rsidP="00BD7635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color w:val="000000" w:themeColor="text1"/>
                <w:u w:val="single"/>
              </w:rPr>
            </w:pPr>
            <w:r>
              <w:rPr>
                <w:color w:val="000000" w:themeColor="text1"/>
              </w:rPr>
              <w:lastRenderedPageBreak/>
              <w:t>MY SQL</w:t>
            </w:r>
          </w:p>
          <w:p w14:paraId="2AD5B6F9" w14:textId="50DBF176" w:rsidR="00BD7635" w:rsidRPr="00BD7635" w:rsidRDefault="00BD7635" w:rsidP="00BD7635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color w:val="000000" w:themeColor="text1"/>
                <w:u w:val="single"/>
              </w:rPr>
            </w:pPr>
            <w:r>
              <w:rPr>
                <w:color w:val="000000" w:themeColor="text1"/>
              </w:rPr>
              <w:t>JAVA</w:t>
            </w:r>
          </w:p>
          <w:p w14:paraId="20CB139C" w14:textId="6B654C22" w:rsidR="00BD7635" w:rsidRPr="00BD7635" w:rsidRDefault="00BD7635" w:rsidP="00BD7635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color w:val="000000" w:themeColor="text1"/>
                <w:u w:val="single"/>
              </w:rPr>
            </w:pPr>
            <w:r>
              <w:rPr>
                <w:color w:val="000000" w:themeColor="text1"/>
              </w:rPr>
              <w:t>PHP</w:t>
            </w:r>
          </w:p>
          <w:p w14:paraId="39E104AE" w14:textId="6C8E2557" w:rsidR="00BF22EB" w:rsidRPr="00BF22EB" w:rsidRDefault="00BD7635" w:rsidP="00BF22EB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color w:val="000000" w:themeColor="text1"/>
                <w:u w:val="single"/>
              </w:rPr>
            </w:pPr>
            <w:r>
              <w:rPr>
                <w:color w:val="000000" w:themeColor="text1"/>
              </w:rPr>
              <w:t>HTML</w:t>
            </w:r>
          </w:p>
          <w:p w14:paraId="243B696D" w14:textId="6788EBF4" w:rsidR="00BF22EB" w:rsidRPr="00BF22EB" w:rsidRDefault="00BF22EB" w:rsidP="00BF22EB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color w:val="000000" w:themeColor="text1"/>
                <w:u w:val="single"/>
              </w:rPr>
            </w:pPr>
            <w:r>
              <w:rPr>
                <w:color w:val="000000" w:themeColor="text1"/>
              </w:rPr>
              <w:t>Python</w:t>
            </w:r>
          </w:p>
          <w:p w14:paraId="15B7DF2E" w14:textId="3F5815EE" w:rsidR="00BD7635" w:rsidRDefault="00BD7635" w:rsidP="00BD7635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COCURRICULAR ACTIVITIES</w:t>
            </w:r>
          </w:p>
          <w:p w14:paraId="314E272D" w14:textId="1E88B10D" w:rsidR="00BD7635" w:rsidRDefault="00BD7635" w:rsidP="00BD7635">
            <w:pPr>
              <w:pStyle w:val="ListParagraph"/>
              <w:numPr>
                <w:ilvl w:val="0"/>
                <w:numId w:val="13"/>
              </w:numPr>
            </w:pPr>
            <w:r>
              <w:t>Attended Cyber Security webinar organized by AICTE</w:t>
            </w:r>
          </w:p>
          <w:p w14:paraId="7CFD0A33" w14:textId="411AECFC" w:rsidR="00BD7635" w:rsidRDefault="00BD7635" w:rsidP="00BD7635">
            <w:pPr>
              <w:pStyle w:val="ListParagraph"/>
              <w:numPr>
                <w:ilvl w:val="0"/>
                <w:numId w:val="13"/>
              </w:numPr>
            </w:pPr>
            <w:r>
              <w:t>Attended 3D printing workshop organized by our college</w:t>
            </w:r>
          </w:p>
          <w:p w14:paraId="41024B73" w14:textId="6243C2EF" w:rsidR="00BF22EB" w:rsidRDefault="00BF22EB" w:rsidP="00BD7635">
            <w:pPr>
              <w:pStyle w:val="ListParagraph"/>
              <w:numPr>
                <w:ilvl w:val="0"/>
                <w:numId w:val="13"/>
              </w:numPr>
            </w:pPr>
            <w:r>
              <w:t>Nvidia Deep Learning workshop</w:t>
            </w:r>
          </w:p>
          <w:p w14:paraId="5FE26824" w14:textId="0C051E5B" w:rsidR="00BD7635" w:rsidRDefault="00BD7635" w:rsidP="00BD7635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PROJECT</w:t>
            </w:r>
          </w:p>
          <w:p w14:paraId="3B6A3A83" w14:textId="5C9A403C" w:rsidR="00BD7635" w:rsidRDefault="00BD7635" w:rsidP="00BD7635">
            <w:r>
              <w:t xml:space="preserve">              Gas leakage detector </w:t>
            </w:r>
            <w:proofErr w:type="gramStart"/>
            <w:r>
              <w:t>using  ARDUINO</w:t>
            </w:r>
            <w:proofErr w:type="gramEnd"/>
            <w:r w:rsidR="00C3585D">
              <w:t xml:space="preserve"> &amp; GSM</w:t>
            </w:r>
            <w:r>
              <w:t xml:space="preserve"> with SMS alert</w:t>
            </w:r>
          </w:p>
          <w:p w14:paraId="249F2FD7" w14:textId="7F9B5F5E" w:rsidR="00BF22EB" w:rsidRDefault="00BF22EB" w:rsidP="00BD7635">
            <w:r>
              <w:t xml:space="preserve">               Soil irrigation by using ARDUINO &amp; SMS alert</w:t>
            </w:r>
          </w:p>
          <w:p w14:paraId="645E4203" w14:textId="77777777" w:rsidR="00BD7635" w:rsidRDefault="00BD7635" w:rsidP="00BD7635"/>
          <w:p w14:paraId="593DCBA4" w14:textId="5C1BD411" w:rsidR="00BD7635" w:rsidRPr="00BD7635" w:rsidRDefault="00BD7635" w:rsidP="00BD7635">
            <w:pPr>
              <w:rPr>
                <w:b/>
                <w:bCs/>
                <w:color w:val="0070C0"/>
                <w:u w:val="single"/>
              </w:rPr>
            </w:pPr>
            <w:r w:rsidRPr="00BD7635">
              <w:rPr>
                <w:b/>
                <w:bCs/>
                <w:color w:val="0070C0"/>
                <w:u w:val="single"/>
              </w:rPr>
              <w:t>HOBBIES</w:t>
            </w:r>
          </w:p>
          <w:p w14:paraId="4A085F4A" w14:textId="131E2A41" w:rsidR="00BD7635" w:rsidRDefault="00BD7635" w:rsidP="00BD7635">
            <w:pPr>
              <w:pStyle w:val="ListParagraph"/>
              <w:numPr>
                <w:ilvl w:val="0"/>
                <w:numId w:val="14"/>
              </w:numPr>
            </w:pPr>
            <w:r>
              <w:t>Listening to music</w:t>
            </w:r>
          </w:p>
          <w:p w14:paraId="0747B5B7" w14:textId="06A6A62B" w:rsidR="00BD7635" w:rsidRDefault="00BD7635" w:rsidP="00BD7635">
            <w:pPr>
              <w:pStyle w:val="ListParagraph"/>
              <w:numPr>
                <w:ilvl w:val="0"/>
                <w:numId w:val="14"/>
              </w:numPr>
            </w:pPr>
            <w:r>
              <w:t>Watching crime movies and shows</w:t>
            </w:r>
          </w:p>
          <w:p w14:paraId="14F6A79E" w14:textId="1D31FC83" w:rsidR="00BF22EB" w:rsidRPr="00BD7635" w:rsidRDefault="00BF22EB" w:rsidP="00BF22EB">
            <w:pPr>
              <w:pStyle w:val="ListParagraph"/>
              <w:numPr>
                <w:ilvl w:val="0"/>
                <w:numId w:val="14"/>
              </w:numPr>
            </w:pPr>
            <w:r>
              <w:t>Playing Cricket and Football</w:t>
            </w:r>
          </w:p>
          <w:p w14:paraId="67A73AA4" w14:textId="408CD598" w:rsidR="00BD7635" w:rsidRDefault="00BD7635" w:rsidP="00BD7635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  <w:sz w:val="22"/>
                <w:szCs w:val="22"/>
                <w:u w:val="none"/>
              </w:rPr>
            </w:pPr>
          </w:p>
          <w:p w14:paraId="393FE3D7" w14:textId="77777777" w:rsidR="00BD7635" w:rsidRPr="00BD7635" w:rsidRDefault="00BD7635" w:rsidP="00BD7635">
            <w:pPr>
              <w:pStyle w:val="ListParagraph"/>
              <w:numPr>
                <w:ilvl w:val="0"/>
                <w:numId w:val="0"/>
              </w:numPr>
              <w:ind w:left="720"/>
              <w:rPr>
                <w:b/>
                <w:bCs/>
                <w:color w:val="000000" w:themeColor="text1"/>
                <w:u w:val="single"/>
              </w:rPr>
            </w:pPr>
          </w:p>
          <w:p w14:paraId="6ED98BB9" w14:textId="2AD21E1C" w:rsidR="00A0131C" w:rsidRDefault="00A0131C" w:rsidP="00A0131C"/>
          <w:p w14:paraId="59D9F335" w14:textId="77777777" w:rsidR="00A0131C" w:rsidRPr="00A0131C" w:rsidRDefault="00A0131C" w:rsidP="00A0131C"/>
          <w:p w14:paraId="560C83F2" w14:textId="2A67377C"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392EBDD2" w14:textId="7645655F" w:rsidR="003D1B71" w:rsidRPr="00740017" w:rsidRDefault="003D1B71" w:rsidP="00353B60">
            <w:pPr>
              <w:pStyle w:val="SchoolName"/>
            </w:pPr>
          </w:p>
          <w:p w14:paraId="773A022D" w14:textId="6525422F"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077273E8" w14:textId="09559ACD"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14:paraId="3BC19C23" w14:textId="295B4AD0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172E9182" w14:textId="77777777" w:rsidTr="003D1B71">
        <w:trPr>
          <w:trHeight w:val="1164"/>
        </w:trPr>
        <w:tc>
          <w:tcPr>
            <w:tcW w:w="720" w:type="dxa"/>
          </w:tcPr>
          <w:p w14:paraId="5E941758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25072E4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354929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E8749FF" w14:textId="77777777" w:rsidR="003D1B71" w:rsidRPr="00590471" w:rsidRDefault="003D1B71" w:rsidP="00222466"/>
        </w:tc>
      </w:tr>
      <w:tr w:rsidR="003D4E9D" w14:paraId="33FFFCA7" w14:textId="77777777" w:rsidTr="00E745DF">
        <w:trPr>
          <w:trHeight w:val="543"/>
        </w:trPr>
        <w:tc>
          <w:tcPr>
            <w:tcW w:w="720" w:type="dxa"/>
            <w:vAlign w:val="center"/>
          </w:tcPr>
          <w:p w14:paraId="7090E1D8" w14:textId="4239E8B2" w:rsidR="003D4E9D" w:rsidRDefault="003D4E9D" w:rsidP="003D4E9D">
            <w:pPr>
              <w:pStyle w:val="Information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1350F76" w14:textId="45CDC387" w:rsidR="003D4E9D" w:rsidRPr="003D4E9D" w:rsidRDefault="003D4E9D" w:rsidP="003D4E9D">
            <w:pPr>
              <w:pStyle w:val="Information"/>
              <w:rPr>
                <w:rStyle w:val="Strong"/>
                <w:b w:val="0"/>
                <w:bCs w:val="0"/>
              </w:rPr>
            </w:pPr>
          </w:p>
        </w:tc>
        <w:tc>
          <w:tcPr>
            <w:tcW w:w="2312" w:type="dxa"/>
            <w:vAlign w:val="center"/>
          </w:tcPr>
          <w:p w14:paraId="4873D6BE" w14:textId="4175DCBD" w:rsidR="003D4E9D" w:rsidRPr="00380FD1" w:rsidRDefault="003D4E9D" w:rsidP="003D4E9D">
            <w:pPr>
              <w:pStyle w:val="Information"/>
            </w:pPr>
          </w:p>
        </w:tc>
        <w:tc>
          <w:tcPr>
            <w:tcW w:w="423" w:type="dxa"/>
            <w:vMerge/>
          </w:tcPr>
          <w:p w14:paraId="1F022073" w14:textId="77777777" w:rsidR="003D4E9D" w:rsidRDefault="003D4E9D" w:rsidP="003D4E9D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FA3A50F" w14:textId="77777777" w:rsidR="003D4E9D" w:rsidRDefault="003D4E9D" w:rsidP="003D4E9D">
            <w:pPr>
              <w:pStyle w:val="Heading1"/>
            </w:pPr>
          </w:p>
        </w:tc>
      </w:tr>
      <w:tr w:rsidR="003D4E9D" w14:paraId="46D2AC95" w14:textId="77777777" w:rsidTr="003D1B71">
        <w:trPr>
          <w:trHeight w:val="183"/>
        </w:trPr>
        <w:tc>
          <w:tcPr>
            <w:tcW w:w="720" w:type="dxa"/>
          </w:tcPr>
          <w:p w14:paraId="7E8C6217" w14:textId="77777777" w:rsidR="003D4E9D" w:rsidRPr="00376291" w:rsidRDefault="003D4E9D" w:rsidP="003D4E9D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A9BFADF" w14:textId="77777777" w:rsidR="003D4E9D" w:rsidRPr="00376291" w:rsidRDefault="003D4E9D" w:rsidP="003D4E9D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CF43A37" w14:textId="77777777" w:rsidR="003D4E9D" w:rsidRDefault="003D4E9D" w:rsidP="003D4E9D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6A3DD3" w14:textId="77777777" w:rsidR="003D4E9D" w:rsidRDefault="003D4E9D" w:rsidP="003D4E9D">
            <w:pPr>
              <w:pStyle w:val="Heading1"/>
            </w:pPr>
          </w:p>
        </w:tc>
      </w:tr>
      <w:tr w:rsidR="003D4E9D" w14:paraId="30104469" w14:textId="77777777" w:rsidTr="0026317F">
        <w:trPr>
          <w:trHeight w:val="209"/>
        </w:trPr>
        <w:tc>
          <w:tcPr>
            <w:tcW w:w="720" w:type="dxa"/>
          </w:tcPr>
          <w:p w14:paraId="1B339D4F" w14:textId="09347268" w:rsidR="003D4E9D" w:rsidRDefault="003D4E9D" w:rsidP="003D4E9D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62696A0" w14:textId="1F3A8786" w:rsidR="003D4E9D" w:rsidRPr="00376291" w:rsidRDefault="003D4E9D" w:rsidP="003D4E9D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69F62A24" w14:textId="7548FA7F" w:rsidR="0026317F" w:rsidRDefault="0026317F" w:rsidP="003D4E9D">
            <w:pPr>
              <w:pStyle w:val="Information"/>
            </w:pPr>
          </w:p>
          <w:p w14:paraId="14FA9A99" w14:textId="77777777" w:rsidR="0026317F" w:rsidRDefault="0026317F" w:rsidP="003D4E9D">
            <w:pPr>
              <w:pStyle w:val="Information"/>
            </w:pPr>
          </w:p>
          <w:p w14:paraId="2239252F" w14:textId="77777777" w:rsidR="0026317F" w:rsidRDefault="0026317F" w:rsidP="003D4E9D">
            <w:pPr>
              <w:pStyle w:val="Information"/>
            </w:pPr>
          </w:p>
          <w:p w14:paraId="316D3112" w14:textId="1B07788E" w:rsidR="0026317F" w:rsidRPr="00380FD1" w:rsidRDefault="0026317F" w:rsidP="003D4E9D">
            <w:pPr>
              <w:pStyle w:val="Information"/>
            </w:pPr>
          </w:p>
        </w:tc>
        <w:tc>
          <w:tcPr>
            <w:tcW w:w="423" w:type="dxa"/>
            <w:vMerge/>
          </w:tcPr>
          <w:p w14:paraId="45005B2D" w14:textId="77777777" w:rsidR="003D4E9D" w:rsidRDefault="003D4E9D" w:rsidP="003D4E9D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9B6ACCF" w14:textId="77777777" w:rsidR="003D4E9D" w:rsidRDefault="003D4E9D" w:rsidP="003D4E9D">
            <w:pPr>
              <w:pStyle w:val="Heading1"/>
            </w:pPr>
          </w:p>
        </w:tc>
      </w:tr>
      <w:tr w:rsidR="003D4E9D" w14:paraId="4FCB1168" w14:textId="77777777" w:rsidTr="003D1B71">
        <w:trPr>
          <w:trHeight w:val="183"/>
        </w:trPr>
        <w:tc>
          <w:tcPr>
            <w:tcW w:w="720" w:type="dxa"/>
          </w:tcPr>
          <w:p w14:paraId="7B1D475C" w14:textId="77777777" w:rsidR="003D4E9D" w:rsidRPr="00376291" w:rsidRDefault="003D4E9D" w:rsidP="003D4E9D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D477EBF" w14:textId="77777777" w:rsidR="003D4E9D" w:rsidRPr="00376291" w:rsidRDefault="003D4E9D" w:rsidP="003D4E9D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AD635A3" w14:textId="77777777" w:rsidR="003D4E9D" w:rsidRDefault="003D4E9D" w:rsidP="003D4E9D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6D4764B" w14:textId="77777777" w:rsidR="003D4E9D" w:rsidRDefault="003D4E9D" w:rsidP="003D4E9D">
            <w:pPr>
              <w:pStyle w:val="Heading1"/>
            </w:pPr>
          </w:p>
        </w:tc>
      </w:tr>
      <w:tr w:rsidR="003D4E9D" w14:paraId="2D853EBA" w14:textId="77777777" w:rsidTr="003D1B71">
        <w:trPr>
          <w:trHeight w:val="633"/>
        </w:trPr>
        <w:tc>
          <w:tcPr>
            <w:tcW w:w="720" w:type="dxa"/>
          </w:tcPr>
          <w:p w14:paraId="3C67ADDB" w14:textId="2E58091C" w:rsidR="003D4E9D" w:rsidRDefault="003D4E9D" w:rsidP="003D4E9D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08573B0" w14:textId="3F9B07BA" w:rsidR="003D4E9D" w:rsidRPr="00376291" w:rsidRDefault="003D4E9D" w:rsidP="003D4E9D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AB40B91" w14:textId="5C025A5F" w:rsidR="003D4E9D" w:rsidRPr="00380FD1" w:rsidRDefault="003D4E9D" w:rsidP="003D4E9D">
            <w:pPr>
              <w:pStyle w:val="Information"/>
            </w:pPr>
          </w:p>
        </w:tc>
        <w:tc>
          <w:tcPr>
            <w:tcW w:w="423" w:type="dxa"/>
            <w:vMerge/>
          </w:tcPr>
          <w:p w14:paraId="782C916A" w14:textId="77777777" w:rsidR="003D4E9D" w:rsidRDefault="003D4E9D" w:rsidP="003D4E9D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0D3843F" w14:textId="77777777" w:rsidR="003D4E9D" w:rsidRDefault="003D4E9D" w:rsidP="003D4E9D">
            <w:pPr>
              <w:pStyle w:val="Heading1"/>
            </w:pPr>
          </w:p>
        </w:tc>
      </w:tr>
      <w:tr w:rsidR="003D4E9D" w14:paraId="267A0918" w14:textId="77777777" w:rsidTr="003D1B71">
        <w:trPr>
          <w:trHeight w:val="174"/>
        </w:trPr>
        <w:tc>
          <w:tcPr>
            <w:tcW w:w="720" w:type="dxa"/>
          </w:tcPr>
          <w:p w14:paraId="6BC4373D" w14:textId="77777777" w:rsidR="003D4E9D" w:rsidRPr="00376291" w:rsidRDefault="003D4E9D" w:rsidP="003D4E9D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1881EE9" w14:textId="77777777" w:rsidR="003D4E9D" w:rsidRPr="00376291" w:rsidRDefault="003D4E9D" w:rsidP="003D4E9D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E16C54F" w14:textId="77777777" w:rsidR="003D4E9D" w:rsidRDefault="003D4E9D" w:rsidP="003D4E9D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A9C3A6C" w14:textId="77777777" w:rsidR="003D4E9D" w:rsidRDefault="003D4E9D" w:rsidP="003D4E9D">
            <w:pPr>
              <w:pStyle w:val="Heading1"/>
            </w:pPr>
          </w:p>
        </w:tc>
      </w:tr>
      <w:tr w:rsidR="003D4E9D" w14:paraId="7529F807" w14:textId="77777777" w:rsidTr="003D1B71">
        <w:trPr>
          <w:trHeight w:val="633"/>
        </w:trPr>
        <w:tc>
          <w:tcPr>
            <w:tcW w:w="720" w:type="dxa"/>
          </w:tcPr>
          <w:p w14:paraId="32BB989D" w14:textId="77777777" w:rsidR="003D4E9D" w:rsidRDefault="003D4E9D" w:rsidP="003D4E9D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1DA9008" w14:textId="3984314E" w:rsidR="003D4E9D" w:rsidRPr="00376291" w:rsidRDefault="003D4E9D" w:rsidP="003D4E9D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18D46A4F" w14:textId="71BAD45A" w:rsidR="003D4E9D" w:rsidRPr="00380FD1" w:rsidRDefault="003D4E9D" w:rsidP="003D4E9D">
            <w:pPr>
              <w:pStyle w:val="Information"/>
            </w:pPr>
          </w:p>
        </w:tc>
        <w:tc>
          <w:tcPr>
            <w:tcW w:w="423" w:type="dxa"/>
            <w:vMerge/>
          </w:tcPr>
          <w:p w14:paraId="27FF25A7" w14:textId="77777777" w:rsidR="003D4E9D" w:rsidRDefault="003D4E9D" w:rsidP="003D4E9D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54400E" w14:textId="77777777" w:rsidR="003D4E9D" w:rsidRDefault="003D4E9D" w:rsidP="003D4E9D">
            <w:pPr>
              <w:pStyle w:val="Heading1"/>
            </w:pPr>
          </w:p>
        </w:tc>
      </w:tr>
      <w:tr w:rsidR="003D4E9D" w14:paraId="4AC03867" w14:textId="77777777" w:rsidTr="003D1B71">
        <w:trPr>
          <w:trHeight w:val="2448"/>
        </w:trPr>
        <w:tc>
          <w:tcPr>
            <w:tcW w:w="720" w:type="dxa"/>
          </w:tcPr>
          <w:p w14:paraId="661D256C" w14:textId="77777777" w:rsidR="003D4E9D" w:rsidRPr="0056708E" w:rsidRDefault="003D4E9D" w:rsidP="003D4E9D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7317AFA" w14:textId="77777777" w:rsidR="003D4E9D" w:rsidRPr="0056708E" w:rsidRDefault="003D4E9D" w:rsidP="003D4E9D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10477B07" w14:textId="77777777" w:rsidR="003D4E9D" w:rsidRPr="00035658" w:rsidRDefault="003D4E9D" w:rsidP="003D4E9D">
            <w:pPr>
              <w:rPr>
                <w:b/>
                <w:bCs/>
              </w:rPr>
            </w:pPr>
          </w:p>
        </w:tc>
        <w:tc>
          <w:tcPr>
            <w:tcW w:w="6607" w:type="dxa"/>
            <w:vMerge/>
          </w:tcPr>
          <w:p w14:paraId="2147637B" w14:textId="77777777" w:rsidR="003D4E9D" w:rsidRDefault="003D4E9D" w:rsidP="003D4E9D"/>
        </w:tc>
      </w:tr>
    </w:tbl>
    <w:p w14:paraId="4B40B5A3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547AE" w14:textId="77777777" w:rsidR="000F05FC" w:rsidRDefault="000F05FC" w:rsidP="00590471">
      <w:r>
        <w:separator/>
      </w:r>
    </w:p>
  </w:endnote>
  <w:endnote w:type="continuationSeparator" w:id="0">
    <w:p w14:paraId="29294669" w14:textId="77777777" w:rsidR="000F05FC" w:rsidRDefault="000F05F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altName w:val="Calibri"/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BDFD6" w14:textId="77777777" w:rsidR="000F05FC" w:rsidRDefault="000F05FC" w:rsidP="00590471">
      <w:r>
        <w:separator/>
      </w:r>
    </w:p>
  </w:footnote>
  <w:footnote w:type="continuationSeparator" w:id="0">
    <w:p w14:paraId="42DCCA79" w14:textId="77777777" w:rsidR="000F05FC" w:rsidRDefault="000F05F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9C3CC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54E3DAF" wp14:editId="65A1342B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B7E49F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7C414E1"/>
    <w:multiLevelType w:val="hybridMultilevel"/>
    <w:tmpl w:val="5C886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D7036"/>
    <w:multiLevelType w:val="hybridMultilevel"/>
    <w:tmpl w:val="AD345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C2A02"/>
    <w:multiLevelType w:val="hybridMultilevel"/>
    <w:tmpl w:val="A3B86F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F5182"/>
    <w:multiLevelType w:val="hybridMultilevel"/>
    <w:tmpl w:val="5498A4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41580C"/>
    <w:multiLevelType w:val="hybridMultilevel"/>
    <w:tmpl w:val="0D84F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01742"/>
    <w:multiLevelType w:val="hybridMultilevel"/>
    <w:tmpl w:val="F3221C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391610"/>
    <w:multiLevelType w:val="hybridMultilevel"/>
    <w:tmpl w:val="44365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2A19AF"/>
    <w:multiLevelType w:val="hybridMultilevel"/>
    <w:tmpl w:val="2E6066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781A1C"/>
    <w:multiLevelType w:val="hybridMultilevel"/>
    <w:tmpl w:val="06DA2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0D5BAE"/>
    <w:multiLevelType w:val="hybridMultilevel"/>
    <w:tmpl w:val="C48CA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90162E"/>
    <w:multiLevelType w:val="hybridMultilevel"/>
    <w:tmpl w:val="217866A6"/>
    <w:lvl w:ilvl="0" w:tplc="40090001">
      <w:start w:val="1"/>
      <w:numFmt w:val="bullet"/>
      <w:lvlText w:val=""/>
      <w:lvlJc w:val="left"/>
      <w:pPr>
        <w:ind w:left="18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4" w:hanging="360"/>
      </w:pPr>
      <w:rPr>
        <w:rFonts w:ascii="Wingdings" w:hAnsi="Wingdings" w:hint="default"/>
      </w:rPr>
    </w:lvl>
  </w:abstractNum>
  <w:abstractNum w:abstractNumId="14" w15:restartNumberingAfterBreak="0">
    <w:nsid w:val="66017890"/>
    <w:multiLevelType w:val="hybridMultilevel"/>
    <w:tmpl w:val="1B004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30272"/>
    <w:multiLevelType w:val="hybridMultilevel"/>
    <w:tmpl w:val="F7D2DA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9B0A1B"/>
    <w:multiLevelType w:val="hybridMultilevel"/>
    <w:tmpl w:val="B44A1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EC09F2"/>
    <w:multiLevelType w:val="hybridMultilevel"/>
    <w:tmpl w:val="98EABF0C"/>
    <w:lvl w:ilvl="0" w:tplc="40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380326315">
    <w:abstractNumId w:val="1"/>
  </w:num>
  <w:num w:numId="2" w16cid:durableId="1180197878">
    <w:abstractNumId w:val="5"/>
  </w:num>
  <w:num w:numId="3" w16cid:durableId="647393227">
    <w:abstractNumId w:val="0"/>
  </w:num>
  <w:num w:numId="4" w16cid:durableId="890459332">
    <w:abstractNumId w:val="9"/>
  </w:num>
  <w:num w:numId="5" w16cid:durableId="1107699912">
    <w:abstractNumId w:val="10"/>
  </w:num>
  <w:num w:numId="6" w16cid:durableId="1499422123">
    <w:abstractNumId w:val="2"/>
  </w:num>
  <w:num w:numId="7" w16cid:durableId="1750539137">
    <w:abstractNumId w:val="12"/>
  </w:num>
  <w:num w:numId="8" w16cid:durableId="2055692462">
    <w:abstractNumId w:val="6"/>
  </w:num>
  <w:num w:numId="9" w16cid:durableId="326133326">
    <w:abstractNumId w:val="17"/>
  </w:num>
  <w:num w:numId="10" w16cid:durableId="657924016">
    <w:abstractNumId w:val="15"/>
  </w:num>
  <w:num w:numId="11" w16cid:durableId="1508979894">
    <w:abstractNumId w:val="16"/>
  </w:num>
  <w:num w:numId="12" w16cid:durableId="2107844180">
    <w:abstractNumId w:val="11"/>
  </w:num>
  <w:num w:numId="13" w16cid:durableId="1806043569">
    <w:abstractNumId w:val="7"/>
  </w:num>
  <w:num w:numId="14" w16cid:durableId="349987557">
    <w:abstractNumId w:val="14"/>
  </w:num>
  <w:num w:numId="15" w16cid:durableId="572861492">
    <w:abstractNumId w:val="13"/>
  </w:num>
  <w:num w:numId="16" w16cid:durableId="1980260127">
    <w:abstractNumId w:val="8"/>
  </w:num>
  <w:num w:numId="17" w16cid:durableId="193739593">
    <w:abstractNumId w:val="3"/>
  </w:num>
  <w:num w:numId="18" w16cid:durableId="21150066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31C"/>
    <w:rsid w:val="00035658"/>
    <w:rsid w:val="00060042"/>
    <w:rsid w:val="0008685D"/>
    <w:rsid w:val="00090860"/>
    <w:rsid w:val="000F05FC"/>
    <w:rsid w:val="0010141B"/>
    <w:rsid w:val="00112FD7"/>
    <w:rsid w:val="00150ABD"/>
    <w:rsid w:val="001946FC"/>
    <w:rsid w:val="00222466"/>
    <w:rsid w:val="0024753C"/>
    <w:rsid w:val="0026317F"/>
    <w:rsid w:val="00276026"/>
    <w:rsid w:val="002B4549"/>
    <w:rsid w:val="002C052C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D4E9D"/>
    <w:rsid w:val="004E158A"/>
    <w:rsid w:val="00544767"/>
    <w:rsid w:val="00560043"/>
    <w:rsid w:val="00565C77"/>
    <w:rsid w:val="0056708E"/>
    <w:rsid w:val="005801E5"/>
    <w:rsid w:val="00590471"/>
    <w:rsid w:val="005D01FA"/>
    <w:rsid w:val="00653E17"/>
    <w:rsid w:val="00655EBB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0131C"/>
    <w:rsid w:val="00A31464"/>
    <w:rsid w:val="00A31B16"/>
    <w:rsid w:val="00A33613"/>
    <w:rsid w:val="00A47A8D"/>
    <w:rsid w:val="00A7705C"/>
    <w:rsid w:val="00AC6C7E"/>
    <w:rsid w:val="00B4158A"/>
    <w:rsid w:val="00B6466C"/>
    <w:rsid w:val="00BB1B5D"/>
    <w:rsid w:val="00BC22C7"/>
    <w:rsid w:val="00BD195A"/>
    <w:rsid w:val="00BD7635"/>
    <w:rsid w:val="00BF22EB"/>
    <w:rsid w:val="00C07240"/>
    <w:rsid w:val="00C14078"/>
    <w:rsid w:val="00C3585D"/>
    <w:rsid w:val="00C4384B"/>
    <w:rsid w:val="00C655B1"/>
    <w:rsid w:val="00C73DE5"/>
    <w:rsid w:val="00C9025C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D2F4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863453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2631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2631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saikumarchowdary0701@gmail.com" TargetMode="Externa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RAVANI\AppData\Local\Microsoft\Office\16.0\DTS\en-US%7bD5436388-14FC-4CE2-B4F4-78996CE5DD43%7d\%7b646D0EF2-28FF-4CA8-9CEE-92C709F49032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{646D0EF2-28FF-4CA8-9CEE-92C709F49032}tf78128832_win32.dotx</Template>
  <TotalTime>0</TotalTime>
  <Pages>2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2022-08-28T16:53:00Z</dcterms:created>
  <dcterms:modified xsi:type="dcterms:W3CDTF">2022-08-28T16:53:00Z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